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215B62" w14:textId="65ECFA46" w:rsidR="007F1EA4" w:rsidRDefault="00C70286" w:rsidP="00C702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70286">
        <w:rPr>
          <w:rFonts w:ascii="Times New Roman" w:hAnsi="Times New Roman" w:cs="Times New Roman"/>
          <w:b/>
          <w:bCs/>
          <w:sz w:val="24"/>
          <w:szCs w:val="24"/>
        </w:rPr>
        <w:t>CURRICULUM VITAE</w:t>
      </w:r>
    </w:p>
    <w:p w14:paraId="4F4A473D" w14:textId="1C5B7395" w:rsidR="00D90B90" w:rsidRPr="00C70286" w:rsidRDefault="004A00D7" w:rsidP="00C702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6DDFAF" wp14:editId="06798A9A">
            <wp:extent cx="1106424" cy="12923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0286" w14:paraId="0223A4A7" w14:textId="77777777" w:rsidTr="002107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05A0BA9C" w14:textId="7A46097D" w:rsidR="00C70286" w:rsidRDefault="00C70286" w:rsidP="00C70286">
            <w:pPr>
              <w:jc w:val="center"/>
              <w:rPr>
                <w:rFonts w:ascii="Times New Roman" w:hAnsi="Times New Roman" w:cs="Times New Roman"/>
              </w:rPr>
            </w:pPr>
            <w:r w:rsidRPr="00C70286">
              <w:rPr>
                <w:rFonts w:ascii="Times New Roman" w:hAnsi="Times New Roman" w:cs="Times New Roman"/>
                <w:color w:val="auto"/>
              </w:rPr>
              <w:t>PERSONAL DETAILS</w:t>
            </w:r>
          </w:p>
        </w:tc>
      </w:tr>
      <w:tr w:rsidR="00F64C86" w14:paraId="7ACC899D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016037" w14:textId="0D9F0955" w:rsidR="00F64C86" w:rsidRPr="00F64C86" w:rsidRDefault="00F64C86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F64C86">
              <w:rPr>
                <w:rFonts w:ascii="Times New Roman" w:hAnsi="Times New Roman" w:cs="Times New Roman"/>
                <w:b w:val="0"/>
                <w:bCs w:val="0"/>
              </w:rPr>
              <w:t>Name</w:t>
            </w:r>
          </w:p>
        </w:tc>
        <w:tc>
          <w:tcPr>
            <w:tcW w:w="4675" w:type="dxa"/>
          </w:tcPr>
          <w:p w14:paraId="6ED4F51F" w14:textId="67BD3C15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Thaw De Zin</w:t>
            </w:r>
          </w:p>
        </w:tc>
      </w:tr>
      <w:tr w:rsidR="00C70286" w14:paraId="3208FD4B" w14:textId="77777777" w:rsidTr="00C70286">
        <w:tc>
          <w:tcPr>
            <w:tcW w:w="4675" w:type="dxa"/>
          </w:tcPr>
          <w:p w14:paraId="2C705411" w14:textId="26CAFF79" w:rsidR="00C70286" w:rsidRPr="00F64C86" w:rsidRDefault="00C70286" w:rsidP="00C70286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F64C86">
              <w:rPr>
                <w:rFonts w:ascii="Times New Roman" w:hAnsi="Times New Roman" w:cs="Times New Roman"/>
                <w:b w:val="0"/>
                <w:bCs w:val="0"/>
              </w:rPr>
              <w:t>Mobile</w:t>
            </w:r>
          </w:p>
        </w:tc>
        <w:tc>
          <w:tcPr>
            <w:tcW w:w="4675" w:type="dxa"/>
          </w:tcPr>
          <w:p w14:paraId="6C55C8E5" w14:textId="5D1AFE1F" w:rsidR="00C70286" w:rsidRDefault="00C7028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+959972817461, +959</w:t>
            </w:r>
            <w:bookmarkStart w:id="0" w:name="_GoBack"/>
            <w:r>
              <w:rPr>
                <w:rFonts w:ascii="Times New Roman" w:hAnsi="Times New Roman" w:cs="Times New Roman"/>
              </w:rPr>
              <w:t>79799091</w:t>
            </w:r>
            <w:bookmarkEnd w:id="0"/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70286" w14:paraId="3736B702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E9E2B7" w14:textId="19438306" w:rsidR="00C70286" w:rsidRPr="00F64C86" w:rsidRDefault="00C70286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F64C86">
              <w:rPr>
                <w:rFonts w:ascii="Times New Roman" w:hAnsi="Times New Roman" w:cs="Times New Roman"/>
                <w:b w:val="0"/>
                <w:bCs w:val="0"/>
              </w:rPr>
              <w:t>E-mail</w:t>
            </w:r>
          </w:p>
        </w:tc>
        <w:tc>
          <w:tcPr>
            <w:tcW w:w="4675" w:type="dxa"/>
          </w:tcPr>
          <w:p w14:paraId="30AB505C" w14:textId="4C7C46AA" w:rsidR="00C70286" w:rsidRDefault="00C702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thawdezin@</w:t>
            </w:r>
            <w:r w:rsidR="00466E59">
              <w:rPr>
                <w:rFonts w:ascii="Times New Roman" w:hAnsi="Times New Roman" w:cs="Times New Roman"/>
              </w:rPr>
              <w:t>utycc.edu.mm</w:t>
            </w:r>
          </w:p>
        </w:tc>
      </w:tr>
      <w:tr w:rsidR="00C70286" w14:paraId="2F6BBE0C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179C8C" w14:textId="4747D921" w:rsidR="00C70286" w:rsidRPr="00F64C86" w:rsidRDefault="00C70286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F64C86">
              <w:rPr>
                <w:rFonts w:ascii="Times New Roman" w:hAnsi="Times New Roman" w:cs="Times New Roman"/>
                <w:b w:val="0"/>
                <w:bCs w:val="0"/>
              </w:rPr>
              <w:t>Date of Birth</w:t>
            </w:r>
          </w:p>
        </w:tc>
        <w:tc>
          <w:tcPr>
            <w:tcW w:w="4675" w:type="dxa"/>
          </w:tcPr>
          <w:p w14:paraId="29DD7204" w14:textId="39C44FAD" w:rsidR="00C70286" w:rsidRDefault="00C7028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June 25, 1994</w:t>
            </w:r>
          </w:p>
        </w:tc>
      </w:tr>
      <w:tr w:rsidR="00D90B90" w14:paraId="5FFAD35C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0C89D5" w14:textId="5C7A1F79" w:rsidR="00D90B90" w:rsidRPr="00D90B90" w:rsidRDefault="00D90B90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Gender</w:t>
            </w:r>
          </w:p>
        </w:tc>
        <w:tc>
          <w:tcPr>
            <w:tcW w:w="4675" w:type="dxa"/>
          </w:tcPr>
          <w:p w14:paraId="52108CEA" w14:textId="48071E9E" w:rsidR="00D90B90" w:rsidRDefault="00D90B90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Male</w:t>
            </w:r>
          </w:p>
        </w:tc>
      </w:tr>
      <w:tr w:rsidR="00D90B90" w14:paraId="1FA3F8CB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ACD992" w14:textId="3B5C7E49" w:rsidR="00D90B90" w:rsidRDefault="00D90B90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Marital Status </w:t>
            </w:r>
          </w:p>
        </w:tc>
        <w:tc>
          <w:tcPr>
            <w:tcW w:w="4675" w:type="dxa"/>
          </w:tcPr>
          <w:p w14:paraId="702391F9" w14:textId="6663AD5F" w:rsidR="00D90B90" w:rsidRDefault="00D90B90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Single</w:t>
            </w:r>
          </w:p>
        </w:tc>
      </w:tr>
      <w:tr w:rsidR="00D90B90" w14:paraId="0E15EEFB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265651" w14:textId="5B48D01B" w:rsidR="00D90B90" w:rsidRDefault="00D90B90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Race</w:t>
            </w:r>
          </w:p>
        </w:tc>
        <w:tc>
          <w:tcPr>
            <w:tcW w:w="4675" w:type="dxa"/>
          </w:tcPr>
          <w:p w14:paraId="2BCA61C8" w14:textId="4B6DDB56" w:rsidR="00D90B90" w:rsidRDefault="00D90B90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Burmese</w:t>
            </w:r>
          </w:p>
        </w:tc>
      </w:tr>
      <w:tr w:rsidR="00D90B90" w14:paraId="76821640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A2265A" w14:textId="0988FBBB" w:rsidR="00D90B90" w:rsidRDefault="00D90B90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Nationality</w:t>
            </w:r>
          </w:p>
        </w:tc>
        <w:tc>
          <w:tcPr>
            <w:tcW w:w="4675" w:type="dxa"/>
          </w:tcPr>
          <w:p w14:paraId="2CA5FA5A" w14:textId="1EA4D8FA" w:rsidR="00D90B90" w:rsidRDefault="00D90B90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Myanmar</w:t>
            </w:r>
          </w:p>
        </w:tc>
      </w:tr>
      <w:tr w:rsidR="00D90B90" w14:paraId="5D0BC632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16EF44B" w14:textId="55F502E1" w:rsidR="00D90B90" w:rsidRDefault="00D90B90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National Race Card Number</w:t>
            </w:r>
          </w:p>
        </w:tc>
        <w:tc>
          <w:tcPr>
            <w:tcW w:w="4675" w:type="dxa"/>
          </w:tcPr>
          <w:p w14:paraId="589EBED5" w14:textId="23ECA870" w:rsidR="00D90B90" w:rsidRDefault="00D90B90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8/</w:t>
            </w:r>
            <w:proofErr w:type="spellStart"/>
            <w:r>
              <w:rPr>
                <w:rFonts w:ascii="Times New Roman" w:hAnsi="Times New Roman" w:cs="Times New Roman"/>
              </w:rPr>
              <w:t>PaKhaKa</w:t>
            </w:r>
            <w:proofErr w:type="spellEnd"/>
            <w:r>
              <w:rPr>
                <w:rFonts w:ascii="Times New Roman" w:hAnsi="Times New Roman" w:cs="Times New Roman"/>
              </w:rPr>
              <w:t>(N)248830</w:t>
            </w:r>
          </w:p>
        </w:tc>
      </w:tr>
    </w:tbl>
    <w:p w14:paraId="62BBAFBE" w14:textId="3B316DB3" w:rsidR="00C70286" w:rsidRDefault="00C70286" w:rsidP="00C70286">
      <w:pPr>
        <w:rPr>
          <w:rFonts w:ascii="Times New Roman" w:hAnsi="Times New Roman" w:cs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0286" w14:paraId="6848C555" w14:textId="77777777" w:rsidTr="002107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0CFD30E0" w14:textId="736E3E50" w:rsidR="00C70286" w:rsidRPr="00C70286" w:rsidRDefault="00C70286" w:rsidP="00C70286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EXPERIENCE</w:t>
            </w:r>
          </w:p>
        </w:tc>
      </w:tr>
      <w:tr w:rsidR="00C70286" w14:paraId="4A260077" w14:textId="77777777" w:rsidTr="00210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59987DFC" w14:textId="0249DED1" w:rsidR="00C70286" w:rsidRPr="00F64C86" w:rsidRDefault="00C70286" w:rsidP="00C70286">
            <w:pPr>
              <w:rPr>
                <w:rFonts w:ascii="Times New Roman" w:hAnsi="Times New Roman" w:cs="Times New Roman"/>
              </w:rPr>
            </w:pPr>
            <w:r w:rsidRPr="00F64C86">
              <w:rPr>
                <w:rFonts w:ascii="Times New Roman" w:hAnsi="Times New Roman" w:cs="Times New Roman"/>
              </w:rPr>
              <w:t>Internship:</w:t>
            </w:r>
          </w:p>
        </w:tc>
      </w:tr>
      <w:tr w:rsidR="00C70286" w14:paraId="60F4F383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ECBFDB" w14:textId="1F38F0B6" w:rsidR="00C70286" w:rsidRPr="00F64C86" w:rsidRDefault="00397E26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F64C86">
              <w:rPr>
                <w:rFonts w:ascii="Times New Roman" w:hAnsi="Times New Roman" w:cs="Times New Roman"/>
                <w:b w:val="0"/>
                <w:bCs w:val="0"/>
              </w:rPr>
              <w:t>Company/Organization</w:t>
            </w:r>
          </w:p>
        </w:tc>
        <w:tc>
          <w:tcPr>
            <w:tcW w:w="4675" w:type="dxa"/>
          </w:tcPr>
          <w:p w14:paraId="4B88FA3E" w14:textId="623812EC" w:rsidR="00206F9E" w:rsidRDefault="00397E2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Myanmar DCR C</w:t>
            </w:r>
            <w:r w:rsidR="00206F9E">
              <w:rPr>
                <w:rFonts w:ascii="Times New Roman" w:hAnsi="Times New Roman" w:cs="Times New Roman"/>
              </w:rPr>
              <w:t>o., Ltd.</w:t>
            </w:r>
          </w:p>
        </w:tc>
      </w:tr>
      <w:tr w:rsidR="00C70286" w14:paraId="08C1CBB7" w14:textId="77777777" w:rsidTr="00C702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2EE45F" w14:textId="77777777" w:rsidR="00C70286" w:rsidRPr="00F64C86" w:rsidRDefault="00C70286" w:rsidP="00C70286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675" w:type="dxa"/>
          </w:tcPr>
          <w:p w14:paraId="11FBED0D" w14:textId="53531033" w:rsidR="00C70286" w:rsidRDefault="007713A9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5" w:history="1">
              <w:r w:rsidR="00206F9E" w:rsidRPr="00CE08C9">
                <w:rPr>
                  <w:rStyle w:val="Hyperlink"/>
                  <w:rFonts w:ascii="Times New Roman" w:hAnsi="Times New Roman" w:cs="Times New Roman"/>
                </w:rPr>
                <w:t>https://www.myanmardcr.com</w:t>
              </w:r>
            </w:hyperlink>
            <w:r w:rsidR="00206F9E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06F9E" w14:paraId="01272176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B0E39B" w14:textId="49068630" w:rsidR="00206F9E" w:rsidRPr="00F64C86" w:rsidRDefault="00206F9E" w:rsidP="00206F9E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4675" w:type="dxa"/>
          </w:tcPr>
          <w:p w14:paraId="561866A8" w14:textId="1F2FCEB9" w:rsidR="00206F9E" w:rsidRDefault="00206F9E" w:rsidP="00206F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(Oct 7, 2018 to Dec 1, 2018) 8 weeks</w:t>
            </w:r>
          </w:p>
        </w:tc>
      </w:tr>
      <w:tr w:rsidR="00206F9E" w14:paraId="35DA5485" w14:textId="77777777" w:rsidTr="00AD67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62C8365C" w14:textId="27D40E57" w:rsidR="00206F9E" w:rsidRDefault="00206F9E" w:rsidP="00206F9E">
            <w:pPr>
              <w:rPr>
                <w:rFonts w:ascii="Times New Roman" w:hAnsi="Times New Roman" w:cs="Times New Roman"/>
              </w:rPr>
            </w:pPr>
            <w:r w:rsidRPr="00D90B90">
              <w:rPr>
                <w:rFonts w:ascii="Times New Roman" w:hAnsi="Times New Roman" w:cs="Times New Roman"/>
              </w:rPr>
              <w:t>University</w:t>
            </w:r>
            <w:r>
              <w:rPr>
                <w:rFonts w:ascii="Times New Roman" w:hAnsi="Times New Roman" w:cs="Times New Roman"/>
              </w:rPr>
              <w:t>:</w:t>
            </w:r>
          </w:p>
        </w:tc>
      </w:tr>
      <w:tr w:rsidR="00206F9E" w14:paraId="76B71BAC" w14:textId="77777777" w:rsidTr="00C702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E69F73" w14:textId="77777777" w:rsidR="00206F9E" w:rsidRDefault="00206F9E" w:rsidP="00206F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University of Technology</w:t>
            </w:r>
          </w:p>
          <w:p w14:paraId="70EFE4D2" w14:textId="532B971C" w:rsidR="00206F9E" w:rsidRPr="00D90B90" w:rsidRDefault="00206F9E" w:rsidP="00206F9E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(Yatanarpon Cyber City)</w:t>
            </w:r>
          </w:p>
        </w:tc>
        <w:tc>
          <w:tcPr>
            <w:tcW w:w="4675" w:type="dxa"/>
          </w:tcPr>
          <w:p w14:paraId="2193830E" w14:textId="11C0331B" w:rsidR="00206F9E" w:rsidRDefault="00206F9E" w:rsidP="00206F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Final Year</w:t>
            </w:r>
          </w:p>
          <w:p w14:paraId="08655A39" w14:textId="242B060A" w:rsidR="00206F9E" w:rsidRDefault="00206F9E" w:rsidP="00206F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B.E (Information Science and Technology)</w:t>
            </w:r>
          </w:p>
          <w:p w14:paraId="3E2A4573" w14:textId="060C627D" w:rsidR="00206F9E" w:rsidRDefault="00206F9E" w:rsidP="00206F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(2010 to present)</w:t>
            </w:r>
          </w:p>
        </w:tc>
      </w:tr>
    </w:tbl>
    <w:p w14:paraId="724A3B4C" w14:textId="2795BBCF" w:rsidR="00C70286" w:rsidRDefault="00C70286" w:rsidP="00C70286">
      <w:pPr>
        <w:rPr>
          <w:rFonts w:ascii="Times New Roman" w:hAnsi="Times New Roman" w:cs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7E26" w14:paraId="12E7AD33" w14:textId="77777777" w:rsidTr="002107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</w:tcPr>
          <w:p w14:paraId="460397E9" w14:textId="18152E78" w:rsidR="00397E26" w:rsidRPr="00397E26" w:rsidRDefault="00397E26" w:rsidP="00397E26">
            <w:pPr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SKILL</w:t>
            </w:r>
            <w:r w:rsidR="00210746">
              <w:rPr>
                <w:rFonts w:ascii="Times New Roman" w:hAnsi="Times New Roman" w:cs="Times New Roman"/>
                <w:color w:val="auto"/>
              </w:rPr>
              <w:t>S</w:t>
            </w:r>
          </w:p>
        </w:tc>
      </w:tr>
      <w:tr w:rsidR="00397E26" w14:paraId="480D8E21" w14:textId="77777777" w:rsidTr="00397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EC320D" w14:textId="0F9DBFC0" w:rsidR="00397E26" w:rsidRDefault="00397E2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Programming</w:t>
            </w:r>
          </w:p>
        </w:tc>
        <w:tc>
          <w:tcPr>
            <w:tcW w:w="4675" w:type="dxa"/>
          </w:tcPr>
          <w:p w14:paraId="6C490339" w14:textId="35BAA3D1" w:rsidR="00397E26" w:rsidRDefault="00397E2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Python, </w:t>
            </w:r>
            <w:r w:rsidR="007713A9">
              <w:rPr>
                <w:rFonts w:ascii="Times New Roman" w:hAnsi="Times New Roman" w:cs="Times New Roman"/>
              </w:rPr>
              <w:t>PHP, Java</w:t>
            </w:r>
          </w:p>
        </w:tc>
      </w:tr>
      <w:tr w:rsidR="00397E26" w14:paraId="4B8E2183" w14:textId="77777777" w:rsidTr="00397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125B88" w14:textId="77777777" w:rsidR="00397E26" w:rsidRDefault="00397E26" w:rsidP="00C702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1A4E5E8E" w14:textId="0157FE75" w:rsidR="00397E26" w:rsidRDefault="00397E2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(Can self-study new programming language within </w:t>
            </w:r>
            <w:r w:rsidR="00D90B90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 xml:space="preserve"> days)</w:t>
            </w:r>
          </w:p>
        </w:tc>
      </w:tr>
      <w:tr w:rsidR="00210746" w14:paraId="1C27C1AC" w14:textId="77777777" w:rsidTr="00397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F29CD5" w14:textId="01E636F8" w:rsidR="00210746" w:rsidRDefault="0021074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 Field</w:t>
            </w:r>
          </w:p>
        </w:tc>
        <w:tc>
          <w:tcPr>
            <w:tcW w:w="4675" w:type="dxa"/>
          </w:tcPr>
          <w:p w14:paraId="4BC86296" w14:textId="77777777" w:rsidR="00210746" w:rsidRDefault="0021074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 Scraping &amp; Web Crawling</w:t>
            </w:r>
          </w:p>
          <w:p w14:paraId="7877849F" w14:textId="46D364FF" w:rsidR="00210746" w:rsidRDefault="0021074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 Development (Python/Django)</w:t>
            </w:r>
          </w:p>
        </w:tc>
      </w:tr>
      <w:tr w:rsidR="00397E26" w14:paraId="6DC24220" w14:textId="77777777" w:rsidTr="00397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A873B6" w14:textId="69A2B82E" w:rsidR="00397E26" w:rsidRDefault="00397E2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Interesting Field</w:t>
            </w:r>
          </w:p>
        </w:tc>
        <w:tc>
          <w:tcPr>
            <w:tcW w:w="4675" w:type="dxa"/>
          </w:tcPr>
          <w:p w14:paraId="3AEA61B3" w14:textId="66D27745" w:rsidR="00397E26" w:rsidRDefault="00397E2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Science</w:t>
            </w:r>
          </w:p>
          <w:p w14:paraId="647F0D4C" w14:textId="77777777" w:rsidR="00397E26" w:rsidRDefault="00397E2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AI</w:t>
            </w:r>
          </w:p>
          <w:p w14:paraId="276BCDC8" w14:textId="49EB051E" w:rsidR="0058357F" w:rsidRDefault="0021074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GNU/Linux</w:t>
            </w:r>
          </w:p>
        </w:tc>
      </w:tr>
      <w:tr w:rsidR="00397E26" w14:paraId="5760A39B" w14:textId="77777777" w:rsidTr="00397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6FC8F9" w14:textId="7598168F" w:rsidR="00397E26" w:rsidRDefault="00397E2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Weak Field</w:t>
            </w:r>
          </w:p>
        </w:tc>
        <w:tc>
          <w:tcPr>
            <w:tcW w:w="4675" w:type="dxa"/>
          </w:tcPr>
          <w:p w14:paraId="6B7DE254" w14:textId="66DE6243" w:rsidR="00397E26" w:rsidRDefault="00397E2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Networking</w:t>
            </w:r>
          </w:p>
        </w:tc>
      </w:tr>
      <w:tr w:rsidR="00397E26" w14:paraId="3D85A198" w14:textId="77777777" w:rsidTr="00397E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4489F1" w14:textId="21F36A2B" w:rsidR="00397E26" w:rsidRDefault="0058357F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Strong Ability</w:t>
            </w:r>
          </w:p>
        </w:tc>
        <w:tc>
          <w:tcPr>
            <w:tcW w:w="4675" w:type="dxa"/>
          </w:tcPr>
          <w:p w14:paraId="606C805F" w14:textId="329B49FF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Helpful, Love Computer technology</w:t>
            </w:r>
          </w:p>
        </w:tc>
      </w:tr>
      <w:tr w:rsidR="00397E26" w14:paraId="2EF3E4C8" w14:textId="77777777" w:rsidTr="00397E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95075B" w14:textId="037A359E" w:rsidR="00397E26" w:rsidRDefault="0058357F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Weak Ability</w:t>
            </w:r>
          </w:p>
        </w:tc>
        <w:tc>
          <w:tcPr>
            <w:tcW w:w="4675" w:type="dxa"/>
          </w:tcPr>
          <w:p w14:paraId="5247FE4E" w14:textId="34A15AA8" w:rsidR="00397E26" w:rsidRDefault="0058357F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 Design</w:t>
            </w:r>
          </w:p>
        </w:tc>
      </w:tr>
    </w:tbl>
    <w:p w14:paraId="22D8CCB4" w14:textId="70F7BBC7" w:rsidR="00AB0C4B" w:rsidRDefault="00AB0C4B" w:rsidP="00C70286">
      <w:pPr>
        <w:rPr>
          <w:rFonts w:ascii="Times New Roman" w:hAnsi="Times New Roman" w:cs="Times New Roman"/>
        </w:rPr>
      </w:pPr>
    </w:p>
    <w:p w14:paraId="6AEBA326" w14:textId="77777777" w:rsidR="004A00D7" w:rsidRDefault="004A00D7" w:rsidP="00C70286">
      <w:pPr>
        <w:rPr>
          <w:rFonts w:ascii="Times New Roman" w:hAnsi="Times New Roman" w:cs="Times New Roman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245"/>
        <w:gridCol w:w="3988"/>
        <w:gridCol w:w="3117"/>
      </w:tblGrid>
      <w:tr w:rsidR="00F64C86" w14:paraId="2012CF62" w14:textId="77777777" w:rsidTr="00AB0C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0A31AC9" w14:textId="77777777" w:rsidR="00F64C86" w:rsidRDefault="00F64C86" w:rsidP="00C702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88" w:type="dxa"/>
          </w:tcPr>
          <w:p w14:paraId="5C4757D3" w14:textId="2CBF0F46" w:rsidR="00F64C86" w:rsidRPr="00F64C86" w:rsidRDefault="00F64C86" w:rsidP="00F64C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THESIS AND PROJECTS</w:t>
            </w:r>
          </w:p>
        </w:tc>
        <w:tc>
          <w:tcPr>
            <w:tcW w:w="3117" w:type="dxa"/>
          </w:tcPr>
          <w:p w14:paraId="38012C71" w14:textId="77777777" w:rsidR="00F64C86" w:rsidRDefault="00F64C86" w:rsidP="00C702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64C86" w14:paraId="6B54907F" w14:textId="77777777" w:rsidTr="00AB0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CAA9E66" w14:textId="7277DC20" w:rsidR="00F64C86" w:rsidRDefault="00F64C8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Graduation Thesis </w:t>
            </w:r>
          </w:p>
        </w:tc>
        <w:tc>
          <w:tcPr>
            <w:tcW w:w="3988" w:type="dxa"/>
          </w:tcPr>
          <w:p w14:paraId="513DCB29" w14:textId="02FE9D05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7713A9">
              <w:rPr>
                <w:rFonts w:ascii="Times New Roman" w:hAnsi="Times New Roman" w:cs="Times New Roman"/>
              </w:rPr>
              <w:t>TF-IDF based Crawling Agent with KNN Algorithm</w:t>
            </w:r>
            <w:r>
              <w:rPr>
                <w:rFonts w:ascii="Times New Roman" w:hAnsi="Times New Roman" w:cs="Times New Roman"/>
              </w:rPr>
              <w:t>”</w:t>
            </w:r>
          </w:p>
          <w:p w14:paraId="74B9AE60" w14:textId="57A3848F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(Web Scraping &amp; Crawling)</w:t>
            </w:r>
          </w:p>
          <w:p w14:paraId="0F5876EF" w14:textId="77777777" w:rsidR="003F35E6" w:rsidRDefault="00273E4F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="00D90B90">
              <w:rPr>
                <w:rFonts w:ascii="Times New Roman" w:hAnsi="Times New Roman" w:cs="Times New Roman"/>
              </w:rPr>
              <w:t xml:space="preserve">currently </w:t>
            </w:r>
            <w:r>
              <w:rPr>
                <w:rFonts w:ascii="Times New Roman" w:hAnsi="Times New Roman" w:cs="Times New Roman"/>
              </w:rPr>
              <w:t>processing…)</w:t>
            </w:r>
          </w:p>
          <w:p w14:paraId="088B6096" w14:textId="64C25C36" w:rsidR="007713A9" w:rsidRDefault="007713A9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78784F27" w14:textId="77777777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hAnsi="Times New Roman" w:cs="Times New Roman"/>
              </w:rPr>
              <w:t>Nandar</w:t>
            </w:r>
            <w:proofErr w:type="spellEnd"/>
            <w:r>
              <w:rPr>
                <w:rFonts w:ascii="Times New Roman" w:hAnsi="Times New Roman" w:cs="Times New Roman"/>
              </w:rPr>
              <w:t xml:space="preserve"> Win Min</w:t>
            </w:r>
          </w:p>
          <w:p w14:paraId="1C20BFF7" w14:textId="77777777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  <w:p w14:paraId="66051070" w14:textId="7DDC0C0C" w:rsidR="00F64C86" w:rsidRDefault="00F64C8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B0C4B" w14:paraId="0DD0173B" w14:textId="77777777" w:rsidTr="00AB0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1E984405" w14:textId="63FEE060" w:rsidR="00AB0C4B" w:rsidRDefault="00AB0C4B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Pr="00AB0C4B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</w:rPr>
              <w:t xml:space="preserve"> Year Project</w:t>
            </w:r>
          </w:p>
        </w:tc>
        <w:tc>
          <w:tcPr>
            <w:tcW w:w="3988" w:type="dxa"/>
          </w:tcPr>
          <w:p w14:paraId="76B2C0DF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Pr="00AB0C4B">
              <w:rPr>
                <w:rFonts w:ascii="Times New Roman" w:hAnsi="Times New Roman" w:cs="Times New Roman"/>
              </w:rPr>
              <w:t>Gambling Problem using Markov Chain</w:t>
            </w:r>
            <w:r>
              <w:rPr>
                <w:rFonts w:ascii="Times New Roman" w:hAnsi="Times New Roman" w:cs="Times New Roman"/>
              </w:rPr>
              <w:t>”</w:t>
            </w:r>
          </w:p>
          <w:p w14:paraId="739671E0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(Operation Research)</w:t>
            </w:r>
          </w:p>
          <w:p w14:paraId="02651074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9E31830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</w:t>
            </w:r>
            <w:r w:rsidR="0058357F" w:rsidRPr="0058357F">
              <w:rPr>
                <w:rFonts w:ascii="Times New Roman" w:hAnsi="Times New Roman" w:cs="Times New Roman"/>
              </w:rPr>
              <w:t>Smart Garage Door Opener using Raspberry Pi</w:t>
            </w:r>
            <w:r w:rsidR="0058357F">
              <w:rPr>
                <w:rFonts w:ascii="Times New Roman" w:hAnsi="Times New Roman" w:cs="Times New Roman"/>
              </w:rPr>
              <w:t>”</w:t>
            </w:r>
          </w:p>
          <w:p w14:paraId="117BAB72" w14:textId="77777777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(IoT)</w:t>
            </w:r>
          </w:p>
          <w:p w14:paraId="5276238C" w14:textId="126395EF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3CFEE016" w14:textId="77777777" w:rsidR="00AB0C4B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hAnsi="Times New Roman" w:cs="Times New Roman"/>
              </w:rPr>
              <w:t>Nyo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Nyo</w:t>
            </w:r>
            <w:proofErr w:type="spellEnd"/>
            <w:r>
              <w:rPr>
                <w:rFonts w:ascii="Times New Roman" w:hAnsi="Times New Roman" w:cs="Times New Roman"/>
              </w:rPr>
              <w:t xml:space="preserve"> Yi</w:t>
            </w:r>
          </w:p>
          <w:p w14:paraId="7429F7FB" w14:textId="77777777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  <w:p w14:paraId="78E40217" w14:textId="77777777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DADB64B" w14:textId="77777777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hAnsi="Times New Roman" w:cs="Times New Roman"/>
              </w:rPr>
              <w:t>Naw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Naw</w:t>
            </w:r>
            <w:proofErr w:type="spellEnd"/>
          </w:p>
          <w:p w14:paraId="193E8063" w14:textId="23BF9DD8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  <w:tr w:rsidR="00F64C86" w14:paraId="2E97774B" w14:textId="77777777" w:rsidTr="00AB0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263842FD" w14:textId="720595A0" w:rsidR="00F64C86" w:rsidRPr="00F64C86" w:rsidRDefault="00F64C8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F64C86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Year Project</w:t>
            </w:r>
          </w:p>
        </w:tc>
        <w:tc>
          <w:tcPr>
            <w:tcW w:w="3988" w:type="dxa"/>
          </w:tcPr>
          <w:p w14:paraId="09A572AF" w14:textId="77777777" w:rsidR="00F64C86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“Jewellery Sales”</w:t>
            </w:r>
          </w:p>
          <w:p w14:paraId="17B7F9C0" w14:textId="2660CAF0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(PHP)</w:t>
            </w:r>
          </w:p>
          <w:p w14:paraId="6A5631FA" w14:textId="07C82707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8DFDE7" w14:textId="6A5ECA4B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“C</w:t>
            </w:r>
            <w:r w:rsidR="0058357F">
              <w:rPr>
                <w:rFonts w:ascii="Times New Roman" w:hAnsi="Times New Roman" w:cs="Times New Roman"/>
              </w:rPr>
              <w:t>hild Tracking System”</w:t>
            </w:r>
          </w:p>
          <w:p w14:paraId="78AE0678" w14:textId="473B3329" w:rsidR="0058357F" w:rsidRDefault="0058357F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(Android)</w:t>
            </w:r>
          </w:p>
          <w:p w14:paraId="5D01BA9C" w14:textId="77777777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76E9849" w14:textId="07F4FFB0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1116B87B" w14:textId="77777777" w:rsidR="00F64C8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Dr. </w:t>
            </w:r>
            <w:proofErr w:type="spellStart"/>
            <w:r>
              <w:rPr>
                <w:rFonts w:ascii="Times New Roman" w:hAnsi="Times New Roman" w:cs="Times New Roman"/>
              </w:rPr>
              <w:t>Nyo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Nyo</w:t>
            </w:r>
            <w:proofErr w:type="spellEnd"/>
            <w:r>
              <w:rPr>
                <w:rFonts w:ascii="Times New Roman" w:hAnsi="Times New Roman" w:cs="Times New Roman"/>
              </w:rPr>
              <w:t xml:space="preserve"> Yi</w:t>
            </w:r>
          </w:p>
          <w:p w14:paraId="705DC868" w14:textId="77777777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  <w:p w14:paraId="6041E6C6" w14:textId="77777777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838159" w14:textId="77777777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Daw</w:t>
            </w:r>
            <w:proofErr w:type="spellEnd"/>
            <w:r>
              <w:rPr>
                <w:rFonts w:ascii="Times New Roman" w:hAnsi="Times New Roman" w:cs="Times New Roman"/>
              </w:rPr>
              <w:t xml:space="preserve"> Yi </w:t>
            </w:r>
            <w:proofErr w:type="spellStart"/>
            <w:r>
              <w:rPr>
                <w:rFonts w:ascii="Times New Roman" w:hAnsi="Times New Roman" w:cs="Times New Roman"/>
              </w:rPr>
              <w:t>Yi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Myint</w:t>
            </w:r>
            <w:proofErr w:type="spellEnd"/>
          </w:p>
          <w:p w14:paraId="48D50116" w14:textId="7A0612B6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  <w:tr w:rsidR="00F64C86" w14:paraId="600842C4" w14:textId="77777777" w:rsidTr="00AB0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3C84AF9" w14:textId="666CD776" w:rsidR="00F64C86" w:rsidRDefault="00F64C86" w:rsidP="00C70286">
            <w:pPr>
              <w:rPr>
                <w:rFonts w:ascii="Times New Roman" w:hAnsi="Times New Roman" w:cs="Times New Roman"/>
              </w:rPr>
            </w:pPr>
            <w:r w:rsidRPr="00F64C86">
              <w:rPr>
                <w:rFonts w:ascii="Times New Roman" w:hAnsi="Times New Roman" w:cs="Times New Roman"/>
              </w:rPr>
              <w:t>4</w:t>
            </w:r>
            <w:r w:rsidRPr="00F64C86">
              <w:rPr>
                <w:rFonts w:ascii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Year Project</w:t>
            </w:r>
          </w:p>
        </w:tc>
        <w:tc>
          <w:tcPr>
            <w:tcW w:w="3988" w:type="dxa"/>
          </w:tcPr>
          <w:p w14:paraId="1652929B" w14:textId="77777777" w:rsidR="00F64C86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“Agricultural Management System”</w:t>
            </w:r>
          </w:p>
          <w:p w14:paraId="386EB56F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(J2EE)</w:t>
            </w:r>
          </w:p>
          <w:p w14:paraId="6B81BD22" w14:textId="65A1A6F4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58EC85E" w14:textId="39DE2652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“best jewellery for you”</w:t>
            </w:r>
          </w:p>
          <w:p w14:paraId="2C80F2EA" w14:textId="77777777" w:rsidR="00AB0C4B" w:rsidRDefault="00AB0C4B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(AI)</w:t>
            </w:r>
          </w:p>
          <w:p w14:paraId="35F0D3F3" w14:textId="6F47B1E8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426CDE3C" w14:textId="77777777" w:rsidR="00F64C8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Dr.Nandar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Win Min</w:t>
            </w:r>
          </w:p>
          <w:p w14:paraId="58E02D93" w14:textId="296E7927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  <w:p w14:paraId="04803EDE" w14:textId="77777777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441D5D1" w14:textId="77777777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Daw</w:t>
            </w:r>
            <w:proofErr w:type="spellEnd"/>
            <w:r>
              <w:rPr>
                <w:rFonts w:ascii="Times New Roman" w:hAnsi="Times New Roman" w:cs="Times New Roman"/>
              </w:rPr>
              <w:t xml:space="preserve"> Phyu </w:t>
            </w:r>
            <w:proofErr w:type="spellStart"/>
            <w:r>
              <w:rPr>
                <w:rFonts w:ascii="Times New Roman" w:hAnsi="Times New Roman" w:cs="Times New Roman"/>
              </w:rPr>
              <w:t>Thwe</w:t>
            </w:r>
            <w:proofErr w:type="spellEnd"/>
          </w:p>
          <w:p w14:paraId="72FFF288" w14:textId="3CB471F1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  <w:tr w:rsidR="00F64C86" w14:paraId="342ED7CB" w14:textId="77777777" w:rsidTr="00AB0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37F640AE" w14:textId="2F984BFA" w:rsidR="00F64C86" w:rsidRDefault="00F64C86" w:rsidP="00C70286">
            <w:pPr>
              <w:rPr>
                <w:rFonts w:ascii="Times New Roman" w:hAnsi="Times New Roman" w:cs="Times New Roman"/>
              </w:rPr>
            </w:pPr>
            <w:r w:rsidRPr="00F64C86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rd </w:t>
            </w:r>
            <w:r>
              <w:rPr>
                <w:rFonts w:ascii="Times New Roman" w:hAnsi="Times New Roman" w:cs="Times New Roman"/>
              </w:rPr>
              <w:t>Year Project</w:t>
            </w:r>
          </w:p>
        </w:tc>
        <w:tc>
          <w:tcPr>
            <w:tcW w:w="3988" w:type="dxa"/>
          </w:tcPr>
          <w:p w14:paraId="134AECCD" w14:textId="77777777" w:rsidR="00F64C86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“Car database management system” </w:t>
            </w:r>
          </w:p>
          <w:p w14:paraId="6762813E" w14:textId="77777777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(MySQL)</w:t>
            </w:r>
          </w:p>
          <w:p w14:paraId="7D1C2721" w14:textId="5B9E6A57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6114D2D1" w14:textId="77777777" w:rsidR="00F64C8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Daw</w:t>
            </w:r>
            <w:proofErr w:type="spellEnd"/>
            <w:r>
              <w:rPr>
                <w:rFonts w:ascii="Times New Roman" w:hAnsi="Times New Roman" w:cs="Times New Roman"/>
              </w:rPr>
              <w:t xml:space="preserve"> May Thu</w:t>
            </w:r>
          </w:p>
          <w:p w14:paraId="3C16079D" w14:textId="76E8820D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  <w:tr w:rsidR="00F64C86" w14:paraId="025D165D" w14:textId="77777777" w:rsidTr="00AB0C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01492C38" w14:textId="2D3BAC5C" w:rsidR="00F64C86" w:rsidRDefault="00F64C8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AB0C4B">
              <w:rPr>
                <w:rFonts w:ascii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Year Project</w:t>
            </w:r>
          </w:p>
        </w:tc>
        <w:tc>
          <w:tcPr>
            <w:tcW w:w="3988" w:type="dxa"/>
          </w:tcPr>
          <w:p w14:paraId="4D1892B9" w14:textId="77777777" w:rsidR="00F64C86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“Telephone Money Card Generator”</w:t>
            </w:r>
          </w:p>
          <w:p w14:paraId="64318A95" w14:textId="77777777" w:rsidR="0058357F" w:rsidRDefault="0058357F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(Java)</w:t>
            </w:r>
          </w:p>
          <w:p w14:paraId="6F321684" w14:textId="70360A2E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27A28DFC" w14:textId="77777777" w:rsidR="00F64C8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Daw</w:t>
            </w:r>
            <w:proofErr w:type="spellEnd"/>
            <w:r>
              <w:rPr>
                <w:rFonts w:ascii="Times New Roman" w:hAnsi="Times New Roman" w:cs="Times New Roman"/>
              </w:rPr>
              <w:t xml:space="preserve"> Win </w:t>
            </w:r>
            <w:proofErr w:type="spellStart"/>
            <w:r>
              <w:rPr>
                <w:rFonts w:ascii="Times New Roman" w:hAnsi="Times New Roman" w:cs="Times New Roman"/>
              </w:rPr>
              <w:t>Ei</w:t>
            </w:r>
            <w:proofErr w:type="spellEnd"/>
            <w:r>
              <w:rPr>
                <w:rFonts w:ascii="Times New Roman" w:hAnsi="Times New Roman" w:cs="Times New Roman"/>
              </w:rPr>
              <w:t xml:space="preserve"> Hlaing</w:t>
            </w:r>
          </w:p>
          <w:p w14:paraId="6F96AC4E" w14:textId="222DC96D" w:rsidR="003F35E6" w:rsidRDefault="003F35E6" w:rsidP="00C70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  <w:tr w:rsidR="00F64C86" w14:paraId="507118CF" w14:textId="77777777" w:rsidTr="00AB0C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</w:tcPr>
          <w:p w14:paraId="417882EB" w14:textId="37D73497" w:rsidR="00F64C86" w:rsidRDefault="00F64C86" w:rsidP="00C702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F64C86">
              <w:rPr>
                <w:rFonts w:ascii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Year Project</w:t>
            </w:r>
          </w:p>
        </w:tc>
        <w:tc>
          <w:tcPr>
            <w:tcW w:w="3988" w:type="dxa"/>
          </w:tcPr>
          <w:p w14:paraId="2669395F" w14:textId="77777777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“Favorite 5 countries in Asian”</w:t>
            </w:r>
          </w:p>
          <w:p w14:paraId="73239695" w14:textId="69F78483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(HTML</w:t>
            </w:r>
            <w:r w:rsidR="00273E4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+</w:t>
            </w:r>
            <w:r w:rsidR="00273E4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JavaScript)</w:t>
            </w:r>
          </w:p>
          <w:p w14:paraId="4743588C" w14:textId="3754D2C8" w:rsidR="00AB0C4B" w:rsidRDefault="00AB0C4B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60606885" w14:textId="77777777" w:rsidR="00F64C8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Dr. Aye Hsu Hlaing</w:t>
            </w:r>
          </w:p>
          <w:p w14:paraId="7DA8D144" w14:textId="6D969074" w:rsidR="003F35E6" w:rsidRDefault="003F35E6" w:rsidP="00C702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(Supervisor)</w:t>
            </w:r>
          </w:p>
        </w:tc>
      </w:tr>
    </w:tbl>
    <w:p w14:paraId="611FD6F6" w14:textId="77777777" w:rsidR="00112CCD" w:rsidRDefault="00112CCD" w:rsidP="00C70286">
      <w:pPr>
        <w:rPr>
          <w:rFonts w:ascii="Times New Roman" w:hAnsi="Times New Roman" w:cs="Times New Roman"/>
        </w:rPr>
      </w:pPr>
    </w:p>
    <w:p w14:paraId="3CBB301B" w14:textId="77777777" w:rsidR="00112CCD" w:rsidRDefault="00112CCD" w:rsidP="00C70286">
      <w:pPr>
        <w:rPr>
          <w:rFonts w:ascii="Times New Roman" w:hAnsi="Times New Roman" w:cs="Times New Roman"/>
        </w:rPr>
      </w:pPr>
    </w:p>
    <w:p w14:paraId="34F307C7" w14:textId="166BFAE2" w:rsidR="004A00D7" w:rsidRDefault="004A00D7" w:rsidP="00C70286">
      <w:pPr>
        <w:rPr>
          <w:rFonts w:ascii="Times New Roman" w:hAnsi="Times New Roman" w:cs="Times New Roman"/>
        </w:rPr>
      </w:pPr>
    </w:p>
    <w:p w14:paraId="47846CCB" w14:textId="3E4E8688" w:rsidR="00112CCD" w:rsidRDefault="00112CCD" w:rsidP="00C70286">
      <w:pPr>
        <w:rPr>
          <w:rFonts w:ascii="Times New Roman" w:hAnsi="Times New Roman" w:cs="Times New Roman"/>
        </w:rPr>
      </w:pPr>
    </w:p>
    <w:p w14:paraId="658BE0A0" w14:textId="4235566E" w:rsidR="00112CCD" w:rsidRDefault="00112CCD" w:rsidP="00C70286">
      <w:pPr>
        <w:rPr>
          <w:rFonts w:ascii="Times New Roman" w:hAnsi="Times New Roman" w:cs="Times New Roman"/>
        </w:rPr>
      </w:pPr>
    </w:p>
    <w:p w14:paraId="1341A0EA" w14:textId="57C6FA83" w:rsidR="00112CCD" w:rsidRDefault="00112CCD" w:rsidP="00C70286">
      <w:pPr>
        <w:rPr>
          <w:rFonts w:ascii="Times New Roman" w:hAnsi="Times New Roman" w:cs="Times New Roman"/>
        </w:rPr>
      </w:pPr>
    </w:p>
    <w:p w14:paraId="078554B3" w14:textId="210F1A17" w:rsidR="00112CCD" w:rsidRDefault="00112CCD" w:rsidP="00C70286">
      <w:pPr>
        <w:rPr>
          <w:rFonts w:ascii="Times New Roman" w:hAnsi="Times New Roman" w:cs="Times New Roman"/>
        </w:rPr>
      </w:pPr>
    </w:p>
    <w:p w14:paraId="5B68ADA2" w14:textId="59DA126A" w:rsidR="00112CCD" w:rsidRDefault="00112CCD" w:rsidP="00C70286">
      <w:pPr>
        <w:rPr>
          <w:rFonts w:ascii="Times New Roman" w:hAnsi="Times New Roman" w:cs="Times New Roman"/>
        </w:rPr>
      </w:pPr>
    </w:p>
    <w:p w14:paraId="1E01624C" w14:textId="5D0A2EE4" w:rsidR="00112CCD" w:rsidRPr="00112CCD" w:rsidRDefault="00112CCD" w:rsidP="00112C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2CCD">
        <w:rPr>
          <w:rFonts w:ascii="Times New Roman" w:hAnsi="Times New Roman" w:cs="Times New Roman"/>
          <w:b/>
          <w:bCs/>
          <w:sz w:val="24"/>
          <w:szCs w:val="24"/>
        </w:rPr>
        <w:t>Certificate in Foundation Leadership &amp; Capacity Development</w:t>
      </w:r>
    </w:p>
    <w:p w14:paraId="4C33EDF1" w14:textId="77777777" w:rsidR="00112CCD" w:rsidRDefault="00112CCD" w:rsidP="00C70286">
      <w:pPr>
        <w:rPr>
          <w:rFonts w:ascii="Times New Roman" w:hAnsi="Times New Roman" w:cs="Times New Roman"/>
        </w:rPr>
      </w:pPr>
    </w:p>
    <w:p w14:paraId="30CB0130" w14:textId="148C37B2" w:rsidR="004A00D7" w:rsidRDefault="00112CCD" w:rsidP="00C702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572AB5" wp14:editId="5B638904">
            <wp:extent cx="5943600" cy="4196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xil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67F3" w14:textId="0978B8D6" w:rsidR="00112CCD" w:rsidRPr="00C70286" w:rsidRDefault="00112CCD" w:rsidP="00C702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79905" wp14:editId="3B7DC87B">
            <wp:extent cx="581977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xila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CCD" w:rsidRPr="00C7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86"/>
    <w:rsid w:val="00112CCD"/>
    <w:rsid w:val="001D2920"/>
    <w:rsid w:val="00206F9E"/>
    <w:rsid w:val="00210746"/>
    <w:rsid w:val="00273E4F"/>
    <w:rsid w:val="00346670"/>
    <w:rsid w:val="00381A1A"/>
    <w:rsid w:val="00397E26"/>
    <w:rsid w:val="003F35E6"/>
    <w:rsid w:val="00466E59"/>
    <w:rsid w:val="004A00D7"/>
    <w:rsid w:val="0058357F"/>
    <w:rsid w:val="00643E8B"/>
    <w:rsid w:val="00705628"/>
    <w:rsid w:val="007713A9"/>
    <w:rsid w:val="007F1EA4"/>
    <w:rsid w:val="00AB0C4B"/>
    <w:rsid w:val="00B269E1"/>
    <w:rsid w:val="00C70286"/>
    <w:rsid w:val="00D90B90"/>
    <w:rsid w:val="00F6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9269F"/>
  <w15:docId w15:val="{52345DAE-A3A1-4D6E-8AC5-5B50AB354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unhideWhenUsed/>
    <w:rsid w:val="00C70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C70286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3">
    <w:name w:val="Grid Table 5 Dark Accent 3"/>
    <w:basedOn w:val="TableNormal"/>
    <w:uiPriority w:val="50"/>
    <w:rsid w:val="00C702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4-Accent3">
    <w:name w:val="Grid Table 4 Accent 3"/>
    <w:basedOn w:val="TableNormal"/>
    <w:uiPriority w:val="49"/>
    <w:rsid w:val="00C70286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06F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myanmardcr.com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113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Thaw De Zin</dc:creator>
  <cp:keywords/>
  <dc:description/>
  <cp:lastModifiedBy>Thaw De Zin</cp:lastModifiedBy>
  <cp:revision>11</cp:revision>
  <dcterms:created xsi:type="dcterms:W3CDTF">2019-04-09T16:48:00Z</dcterms:created>
  <dcterms:modified xsi:type="dcterms:W3CDTF">2019-08-26T10:01:00Z</dcterms:modified>
</cp:coreProperties>
</file>